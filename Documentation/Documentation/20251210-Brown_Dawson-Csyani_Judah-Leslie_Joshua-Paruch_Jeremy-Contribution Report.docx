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E07C0" w14:textId="77777777" w:rsidR="00817FB7" w:rsidRDefault="00817FB7" w:rsidP="00372B21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</w:p>
    <w:p w14:paraId="048C0547" w14:textId="77777777" w:rsidR="00372B21" w:rsidRDefault="00372B21" w:rsidP="00372B21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</w:p>
    <w:p w14:paraId="0AB334EF" w14:textId="77777777" w:rsidR="00372B21" w:rsidRDefault="00372B21" w:rsidP="00372B21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</w:p>
    <w:p w14:paraId="18027AE3" w14:textId="77777777" w:rsidR="00372B21" w:rsidRDefault="00372B21" w:rsidP="00372B21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</w:p>
    <w:p w14:paraId="32310393" w14:textId="77777777" w:rsidR="00372B21" w:rsidRDefault="00372B21" w:rsidP="00372B21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</w:p>
    <w:p w14:paraId="1D62DF38" w14:textId="77777777" w:rsidR="00372B21" w:rsidRDefault="00372B21" w:rsidP="00372B21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</w:p>
    <w:p w14:paraId="751A1F63" w14:textId="77777777" w:rsidR="00B50017" w:rsidRDefault="00B50017" w:rsidP="00372B21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</w:p>
    <w:p w14:paraId="06331413" w14:textId="77777777" w:rsidR="00183EF4" w:rsidRDefault="00183EF4" w:rsidP="00372B21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</w:p>
    <w:p w14:paraId="7095E129" w14:textId="5B27A153" w:rsidR="00372B21" w:rsidRDefault="00503F22" w:rsidP="00372B21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Contribution Report</w:t>
      </w:r>
    </w:p>
    <w:p w14:paraId="40EBCDF1" w14:textId="77777777" w:rsidR="00B50017" w:rsidRDefault="00B50017" w:rsidP="00372B21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1486DB2" w14:textId="77777777" w:rsidR="00B50017" w:rsidRDefault="00B50017" w:rsidP="00372B21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Jeremy P.R Paruch</w:t>
      </w:r>
    </w:p>
    <w:p w14:paraId="42A502A8" w14:textId="77777777" w:rsidR="00B50017" w:rsidRDefault="00B50017" w:rsidP="00372B21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Department of IT: Programming, Nova Scotia Community College</w:t>
      </w:r>
    </w:p>
    <w:p w14:paraId="4F63BB53" w14:textId="5D5B6316" w:rsidR="00B50017" w:rsidRDefault="00503F22" w:rsidP="00372B21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INET 2005</w:t>
      </w:r>
      <w:r w:rsidR="00192DB1">
        <w:rPr>
          <w:rFonts w:ascii="Times New Roman" w:hAnsi="Times New Roman" w:cs="Times New Roman"/>
          <w:lang w:val="en-US"/>
        </w:rPr>
        <w:t>/</w:t>
      </w:r>
      <w:r>
        <w:rPr>
          <w:rFonts w:ascii="Times New Roman" w:hAnsi="Times New Roman" w:cs="Times New Roman"/>
          <w:lang w:val="en-US"/>
        </w:rPr>
        <w:t>Web Application</w:t>
      </w:r>
    </w:p>
    <w:p w14:paraId="40164641" w14:textId="2F6B11A8" w:rsidR="00B50017" w:rsidRDefault="00503F22" w:rsidP="00372B21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Nadia Gouda</w:t>
      </w:r>
    </w:p>
    <w:p w14:paraId="3192030E" w14:textId="0F1D760C" w:rsidR="00E25869" w:rsidRDefault="003B3541" w:rsidP="00372B21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December </w:t>
      </w:r>
      <w:r w:rsidR="00503F22">
        <w:rPr>
          <w:rFonts w:ascii="Times New Roman" w:hAnsi="Times New Roman" w:cs="Times New Roman"/>
          <w:lang w:val="en-US"/>
        </w:rPr>
        <w:t>12</w:t>
      </w:r>
      <w:r w:rsidR="00B50017">
        <w:rPr>
          <w:rFonts w:ascii="Times New Roman" w:hAnsi="Times New Roman" w:cs="Times New Roman"/>
          <w:lang w:val="en-US"/>
        </w:rPr>
        <w:t>, 2025</w:t>
      </w:r>
    </w:p>
    <w:p w14:paraId="3E504848" w14:textId="77777777" w:rsidR="00E25869" w:rsidRDefault="00E2586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375CEA65" w14:textId="77777777" w:rsidR="00B50017" w:rsidRDefault="00B50017" w:rsidP="00372B21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CA"/>
          <w14:ligatures w14:val="standardContextual"/>
        </w:rPr>
        <w:id w:val="18660176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A256DB3" w14:textId="2AF9436F" w:rsidR="00E25869" w:rsidRDefault="00E25869">
          <w:pPr>
            <w:pStyle w:val="TOCHeading"/>
          </w:pPr>
          <w:r>
            <w:t>Table of Contents</w:t>
          </w:r>
        </w:p>
        <w:p w14:paraId="797C732E" w14:textId="6678B488" w:rsidR="00E967D9" w:rsidRDefault="00E2586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67512" w:history="1">
            <w:r w:rsidR="00E967D9" w:rsidRPr="00E54B8E">
              <w:rPr>
                <w:rStyle w:val="Hyperlink"/>
                <w:rFonts w:ascii="Times New Roman" w:hAnsi="Times New Roman" w:cs="Times New Roman"/>
                <w:noProof/>
              </w:rPr>
              <w:t>Contribution Report</w:t>
            </w:r>
            <w:r w:rsidR="00E967D9">
              <w:rPr>
                <w:noProof/>
                <w:webHidden/>
              </w:rPr>
              <w:tab/>
            </w:r>
            <w:r w:rsidR="00E967D9">
              <w:rPr>
                <w:noProof/>
                <w:webHidden/>
              </w:rPr>
              <w:fldChar w:fldCharType="begin"/>
            </w:r>
            <w:r w:rsidR="00E967D9">
              <w:rPr>
                <w:noProof/>
                <w:webHidden/>
              </w:rPr>
              <w:instrText xml:space="preserve"> PAGEREF _Toc216267512 \h </w:instrText>
            </w:r>
            <w:r w:rsidR="00E967D9">
              <w:rPr>
                <w:noProof/>
                <w:webHidden/>
              </w:rPr>
            </w:r>
            <w:r w:rsidR="00E967D9">
              <w:rPr>
                <w:noProof/>
                <w:webHidden/>
              </w:rPr>
              <w:fldChar w:fldCharType="separate"/>
            </w:r>
            <w:r w:rsidR="00E967D9">
              <w:rPr>
                <w:noProof/>
                <w:webHidden/>
              </w:rPr>
              <w:t>4</w:t>
            </w:r>
            <w:r w:rsidR="00E967D9">
              <w:rPr>
                <w:noProof/>
                <w:webHidden/>
              </w:rPr>
              <w:fldChar w:fldCharType="end"/>
            </w:r>
          </w:hyperlink>
        </w:p>
        <w:p w14:paraId="365BB069" w14:textId="4349346A" w:rsidR="00E967D9" w:rsidRDefault="00E967D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13" w:history="1">
            <w:r w:rsidRPr="00E54B8E">
              <w:rPr>
                <w:rStyle w:val="Hyperlink"/>
                <w:noProof/>
              </w:rPr>
              <w:t>Dawson: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B79FE" w14:textId="64394909" w:rsidR="00E967D9" w:rsidRDefault="00E967D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14" w:history="1">
            <w:r w:rsidRPr="00E54B8E">
              <w:rPr>
                <w:rStyle w:val="Hyperlink"/>
                <w:noProof/>
              </w:rPr>
              <w:t>Josh: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3FAE9" w14:textId="028A63B8" w:rsidR="00E967D9" w:rsidRDefault="00E967D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15" w:history="1">
            <w:r w:rsidRPr="00E54B8E">
              <w:rPr>
                <w:rStyle w:val="Hyperlink"/>
                <w:noProof/>
              </w:rPr>
              <w:t>Judah: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D9D60" w14:textId="7BF9AC26" w:rsidR="00E967D9" w:rsidRDefault="00E967D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16" w:history="1">
            <w:r w:rsidRPr="00E54B8E">
              <w:rPr>
                <w:rStyle w:val="Hyperlink"/>
                <w:noProof/>
              </w:rPr>
              <w:t>Jeremy: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B58D2" w14:textId="32C9DC9F" w:rsidR="00E967D9" w:rsidRDefault="00E967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17" w:history="1">
            <w:r w:rsidRPr="00E54B8E">
              <w:rPr>
                <w:rStyle w:val="Hyperlink"/>
                <w:rFonts w:ascii="Times New Roman" w:hAnsi="Times New Roman" w:cs="Times New Roman"/>
                <w:noProof/>
              </w:rPr>
              <w:t>Tasks Completed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B4E2D" w14:textId="71964293" w:rsidR="00E967D9" w:rsidRDefault="00E967D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18" w:history="1">
            <w:r w:rsidRPr="00E54B8E">
              <w:rPr>
                <w:rStyle w:val="Hyperlink"/>
                <w:noProof/>
              </w:rPr>
              <w:t>Dawson: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2DEAD" w14:textId="06A6BCF5" w:rsidR="00E967D9" w:rsidRDefault="00E967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19" w:history="1">
            <w:r w:rsidRPr="00E54B8E">
              <w:rPr>
                <w:rStyle w:val="Hyperlink"/>
                <w:noProof/>
              </w:rPr>
              <w:t>Dec 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573E2" w14:textId="67817E7C" w:rsidR="00E967D9" w:rsidRDefault="00E967D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20" w:history="1">
            <w:r w:rsidRPr="00E54B8E">
              <w:rPr>
                <w:rStyle w:val="Hyperlink"/>
                <w:noProof/>
              </w:rPr>
              <w:t>Josh: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B6132" w14:textId="012C93CE" w:rsidR="00E967D9" w:rsidRDefault="00E967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21" w:history="1">
            <w:r w:rsidRPr="00E54B8E">
              <w:rPr>
                <w:rStyle w:val="Hyperlink"/>
                <w:noProof/>
              </w:rPr>
              <w:t>Dec 02: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C8892" w14:textId="718CD5D7" w:rsidR="00E967D9" w:rsidRDefault="00E967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22" w:history="1">
            <w:r w:rsidRPr="00E54B8E">
              <w:rPr>
                <w:rStyle w:val="Hyperlink"/>
                <w:noProof/>
              </w:rPr>
              <w:t>Dec 03: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FEE80" w14:textId="38CBFA09" w:rsidR="00E967D9" w:rsidRDefault="00E967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23" w:history="1">
            <w:r w:rsidRPr="00E54B8E">
              <w:rPr>
                <w:rStyle w:val="Hyperlink"/>
                <w:noProof/>
              </w:rPr>
              <w:t>Dec 05: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D9DCF" w14:textId="420EA320" w:rsidR="00E967D9" w:rsidRDefault="00E967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24" w:history="1">
            <w:r w:rsidRPr="00E54B8E">
              <w:rPr>
                <w:rStyle w:val="Hyperlink"/>
                <w:noProof/>
              </w:rPr>
              <w:t>Dec 05: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BEB0A" w14:textId="596A20ED" w:rsidR="00E967D9" w:rsidRDefault="00E967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25" w:history="1">
            <w:r w:rsidRPr="00E54B8E">
              <w:rPr>
                <w:rStyle w:val="Hyperlink"/>
                <w:noProof/>
              </w:rPr>
              <w:t>Dec 05: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49421" w14:textId="17D70E1D" w:rsidR="00E967D9" w:rsidRDefault="00E967D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26" w:history="1">
            <w:r w:rsidRPr="00E54B8E">
              <w:rPr>
                <w:rStyle w:val="Hyperlink"/>
                <w:noProof/>
              </w:rPr>
              <w:t>Judah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3AA59" w14:textId="667BC72A" w:rsidR="00E967D9" w:rsidRDefault="00E967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27" w:history="1">
            <w:r w:rsidRPr="00E54B8E">
              <w:rPr>
                <w:rStyle w:val="Hyperlink"/>
                <w:noProof/>
              </w:rPr>
              <w:t>Dec 03: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B1BE8" w14:textId="2031E07B" w:rsidR="00E967D9" w:rsidRDefault="00E967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28" w:history="1">
            <w:r w:rsidRPr="00E54B8E">
              <w:rPr>
                <w:rStyle w:val="Hyperlink"/>
                <w:noProof/>
              </w:rPr>
              <w:t>Dec 04: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A6BA0" w14:textId="5169A8DD" w:rsidR="00E967D9" w:rsidRDefault="00E967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29" w:history="1">
            <w:r w:rsidRPr="00E54B8E">
              <w:rPr>
                <w:rStyle w:val="Hyperlink"/>
                <w:noProof/>
              </w:rPr>
              <w:t>Dec 05: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F9284" w14:textId="129FFCA7" w:rsidR="00E967D9" w:rsidRDefault="00E967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30" w:history="1">
            <w:r w:rsidRPr="00E54B8E">
              <w:rPr>
                <w:rStyle w:val="Hyperlink"/>
                <w:noProof/>
              </w:rPr>
              <w:t>Dec 05: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4D766" w14:textId="54A3CD3D" w:rsidR="00E967D9" w:rsidRDefault="00E967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31" w:history="1">
            <w:r w:rsidRPr="00E54B8E">
              <w:rPr>
                <w:rStyle w:val="Hyperlink"/>
                <w:noProof/>
              </w:rPr>
              <w:t>Dec 05: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8513A" w14:textId="0CB2E12A" w:rsidR="00E967D9" w:rsidRDefault="00E967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32" w:history="1">
            <w:r w:rsidRPr="00E54B8E">
              <w:rPr>
                <w:rStyle w:val="Hyperlink"/>
                <w:noProof/>
              </w:rPr>
              <w:t>Dec 08: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0EA92" w14:textId="2CC870A6" w:rsidR="00E967D9" w:rsidRDefault="00E967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33" w:history="1">
            <w:r w:rsidRPr="00E54B8E">
              <w:rPr>
                <w:rStyle w:val="Hyperlink"/>
                <w:rFonts w:ascii="Times New Roman" w:hAnsi="Times New Roman" w:cs="Times New Roman"/>
                <w:noProof/>
              </w:rPr>
              <w:t>Proof of Contributions-Josh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3CE57" w14:textId="425C62AE" w:rsidR="00E967D9" w:rsidRDefault="00E967D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34" w:history="1">
            <w:r w:rsidRPr="00E54B8E">
              <w:rPr>
                <w:rStyle w:val="Hyperlink"/>
                <w:noProof/>
              </w:rPr>
              <w:t>Josh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F9747" w14:textId="298F0E90" w:rsidR="00E967D9" w:rsidRDefault="00E967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35" w:history="1">
            <w:r w:rsidRPr="00E54B8E">
              <w:rPr>
                <w:rStyle w:val="Hyperlink"/>
                <w:rFonts w:ascii="Times New Roman" w:hAnsi="Times New Roman" w:cs="Times New Roman"/>
                <w:noProof/>
              </w:rPr>
              <w:t>Proof of Contributions-Josh Continued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B5710" w14:textId="42DE65DC" w:rsidR="00E967D9" w:rsidRDefault="00E967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36" w:history="1">
            <w:r w:rsidRPr="00E54B8E">
              <w:rPr>
                <w:rStyle w:val="Hyperlink"/>
                <w:noProof/>
              </w:rPr>
              <w:t>Proof of Contributions-Judah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7B33E" w14:textId="51FDDBCA" w:rsidR="00E967D9" w:rsidRDefault="00E967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37" w:history="1">
            <w:r w:rsidRPr="00E54B8E">
              <w:rPr>
                <w:rStyle w:val="Hyperlink"/>
                <w:noProof/>
              </w:rPr>
              <w:t>Proof of Contributions-Judah Continued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40E5D" w14:textId="1236BCEA" w:rsidR="00E967D9" w:rsidRDefault="00E967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38" w:history="1">
            <w:r w:rsidRPr="00E54B8E">
              <w:rPr>
                <w:rStyle w:val="Hyperlink"/>
                <w:rFonts w:ascii="Times New Roman" w:hAnsi="Times New Roman" w:cs="Times New Roman"/>
                <w:noProof/>
              </w:rPr>
              <w:t>Proof of Contributions- Dawson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7F281" w14:textId="0D3D2C60" w:rsidR="00E967D9" w:rsidRDefault="00E967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39" w:history="1">
            <w:r w:rsidRPr="00E54B8E">
              <w:rPr>
                <w:rStyle w:val="Hyperlink"/>
                <w:rFonts w:ascii="Times New Roman" w:hAnsi="Times New Roman" w:cs="Times New Roman"/>
                <w:noProof/>
              </w:rPr>
              <w:t>Proof of Contributions-Jeremy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F2E35" w14:textId="5DFD7E3E" w:rsidR="00E967D9" w:rsidRDefault="00E967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6267540" w:history="1">
            <w:r w:rsidRPr="00E54B8E">
              <w:rPr>
                <w:rStyle w:val="Hyperlink"/>
                <w:rFonts w:ascii="Times New Roman" w:hAnsi="Times New Roman" w:cs="Times New Roman"/>
                <w:noProof/>
              </w:rPr>
              <w:t>Proof of Contributions-Jeremy Continued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_Toc216267540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E59A5" w14:textId="142C7E19" w:rsidR="00E25869" w:rsidRDefault="00E25869">
          <w:r>
            <w:rPr>
              <w:b/>
              <w:bCs/>
              <w:noProof/>
            </w:rPr>
            <w:fldChar w:fldCharType="end"/>
          </w:r>
        </w:p>
      </w:sdtContent>
    </w:sdt>
    <w:p w14:paraId="604E313F" w14:textId="77777777" w:rsidR="00E25869" w:rsidRDefault="00E25869" w:rsidP="00E25869">
      <w:pPr>
        <w:spacing w:after="0" w:line="480" w:lineRule="auto"/>
        <w:rPr>
          <w:rFonts w:ascii="Times New Roman" w:hAnsi="Times New Roman" w:cs="Times New Roman"/>
          <w:lang w:val="en-US"/>
        </w:rPr>
      </w:pPr>
    </w:p>
    <w:p w14:paraId="498C08F3" w14:textId="77777777" w:rsidR="00B50017" w:rsidRDefault="00B5001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48317AF4" w14:textId="34F64785" w:rsidR="007B22AB" w:rsidRDefault="00503F22" w:rsidP="00503F22">
      <w:pPr>
        <w:pStyle w:val="Heading1"/>
        <w:jc w:val="center"/>
        <w:rPr>
          <w:rFonts w:ascii="Times New Roman" w:hAnsi="Times New Roman" w:cs="Times New Roman"/>
          <w:noProof/>
        </w:rPr>
      </w:pPr>
      <w:bookmarkStart w:id="0" w:name="_Toc216267512"/>
      <w:r w:rsidRPr="00503F22">
        <w:rPr>
          <w:rFonts w:ascii="Times New Roman" w:hAnsi="Times New Roman" w:cs="Times New Roman"/>
          <w:noProof/>
        </w:rPr>
        <w:lastRenderedPageBreak/>
        <w:t>Contribution Report</w:t>
      </w:r>
      <w:bookmarkEnd w:id="0"/>
    </w:p>
    <w:p w14:paraId="2E88567B" w14:textId="77777777" w:rsidR="00503F22" w:rsidRDefault="00503F22" w:rsidP="00503F22"/>
    <w:p w14:paraId="70EC0010" w14:textId="40B6B106" w:rsidR="00503F22" w:rsidRDefault="00503F22" w:rsidP="00503F22">
      <w:pPr>
        <w:pStyle w:val="Heading2"/>
      </w:pPr>
      <w:bookmarkStart w:id="1" w:name="_Toc216267513"/>
      <w:r>
        <w:t>Dawson:</w:t>
      </w:r>
      <w:bookmarkEnd w:id="1"/>
    </w:p>
    <w:p w14:paraId="2D699374" w14:textId="7FDF335D" w:rsidR="00503F22" w:rsidRPr="00503F22" w:rsidRDefault="00503F22" w:rsidP="00503F22">
      <w:pPr>
        <w:rPr>
          <w:b/>
          <w:bCs/>
          <w:u w:val="single"/>
        </w:rPr>
      </w:pPr>
      <w:r w:rsidRPr="00503F22">
        <w:rPr>
          <w:b/>
          <w:bCs/>
          <w:u w:val="single"/>
        </w:rPr>
        <w:t>Primary:</w:t>
      </w:r>
    </w:p>
    <w:p w14:paraId="39CC9D6D" w14:textId="4BB3504D" w:rsidR="00503F22" w:rsidRDefault="00503F22" w:rsidP="00503F22">
      <w:r>
        <w:t>Backend Developer</w:t>
      </w:r>
    </w:p>
    <w:p w14:paraId="35AF7446" w14:textId="77777777" w:rsidR="00503F22" w:rsidRDefault="00503F22" w:rsidP="00503F22">
      <w:r w:rsidRPr="00503F22">
        <w:rPr>
          <w:b/>
          <w:bCs/>
          <w:u w:val="single"/>
        </w:rPr>
        <w:t>Secondary:</w:t>
      </w:r>
      <w:r>
        <w:t xml:space="preserve"> </w:t>
      </w:r>
    </w:p>
    <w:p w14:paraId="675668A6" w14:textId="684B8EBA" w:rsidR="00503F22" w:rsidRPr="00503F22" w:rsidRDefault="00503F22" w:rsidP="00503F22">
      <w:r>
        <w:t>Speaker</w:t>
      </w:r>
    </w:p>
    <w:p w14:paraId="6C2D272A" w14:textId="77777777" w:rsidR="00503F22" w:rsidRPr="00503F22" w:rsidRDefault="00503F22" w:rsidP="00503F22"/>
    <w:p w14:paraId="16A760CD" w14:textId="33B27ED5" w:rsidR="00503F22" w:rsidRDefault="00503F22" w:rsidP="00503F22">
      <w:pPr>
        <w:pStyle w:val="Heading2"/>
      </w:pPr>
      <w:bookmarkStart w:id="2" w:name="_Toc216267514"/>
      <w:r>
        <w:t>Josh:</w:t>
      </w:r>
      <w:bookmarkEnd w:id="2"/>
    </w:p>
    <w:p w14:paraId="2CE3361C" w14:textId="6AD0D36B" w:rsidR="00503F22" w:rsidRPr="00503F22" w:rsidRDefault="00503F22" w:rsidP="00503F22">
      <w:pPr>
        <w:rPr>
          <w:b/>
          <w:bCs/>
          <w:u w:val="single"/>
        </w:rPr>
      </w:pPr>
      <w:r w:rsidRPr="00503F22">
        <w:rPr>
          <w:b/>
          <w:bCs/>
          <w:u w:val="single"/>
        </w:rPr>
        <w:t>Primary:</w:t>
      </w:r>
    </w:p>
    <w:p w14:paraId="08C30DDC" w14:textId="56B4F20D" w:rsidR="00503F22" w:rsidRDefault="00503F22" w:rsidP="00503F22">
      <w:r>
        <w:t xml:space="preserve">UI </w:t>
      </w:r>
      <w:r w:rsidR="00C30EBD">
        <w:t>Font End Developer</w:t>
      </w:r>
    </w:p>
    <w:p w14:paraId="25C4ED86" w14:textId="77777777" w:rsidR="00503F22" w:rsidRDefault="00503F22" w:rsidP="00503F22">
      <w:r w:rsidRPr="00503F22">
        <w:rPr>
          <w:b/>
          <w:bCs/>
          <w:u w:val="single"/>
        </w:rPr>
        <w:t>Secondary:</w:t>
      </w:r>
      <w:r>
        <w:t xml:space="preserve"> </w:t>
      </w:r>
    </w:p>
    <w:p w14:paraId="1213ECD2" w14:textId="0550DFCE" w:rsidR="00503F22" w:rsidRPr="00503F22" w:rsidRDefault="00C30EBD" w:rsidP="00503F22">
      <w:r>
        <w:t>QA Tester:</w:t>
      </w:r>
    </w:p>
    <w:p w14:paraId="7AB1F381" w14:textId="77777777" w:rsidR="00503F22" w:rsidRPr="00503F22" w:rsidRDefault="00503F22" w:rsidP="00503F22"/>
    <w:p w14:paraId="2D694DD2" w14:textId="0DF60477" w:rsidR="00503F22" w:rsidRDefault="00503F22" w:rsidP="00503F22">
      <w:pPr>
        <w:pStyle w:val="Heading2"/>
      </w:pPr>
      <w:bookmarkStart w:id="3" w:name="_Toc216267515"/>
      <w:r>
        <w:t>Judah:</w:t>
      </w:r>
      <w:bookmarkEnd w:id="3"/>
    </w:p>
    <w:p w14:paraId="34254BF8" w14:textId="26144B64" w:rsidR="00503F22" w:rsidRPr="00503F22" w:rsidRDefault="00503F22" w:rsidP="00503F22">
      <w:pPr>
        <w:rPr>
          <w:b/>
          <w:bCs/>
          <w:u w:val="single"/>
        </w:rPr>
      </w:pPr>
      <w:r w:rsidRPr="00503F22">
        <w:rPr>
          <w:b/>
          <w:bCs/>
          <w:u w:val="single"/>
        </w:rPr>
        <w:t>Primary:</w:t>
      </w:r>
    </w:p>
    <w:p w14:paraId="14A6A9D0" w14:textId="4A9A63B4" w:rsidR="00503F22" w:rsidRDefault="00503F22" w:rsidP="00503F22">
      <w:r>
        <w:t>Back End Developer</w:t>
      </w:r>
    </w:p>
    <w:p w14:paraId="6BC89540" w14:textId="77777777" w:rsidR="00503F22" w:rsidRDefault="00503F22" w:rsidP="00503F22">
      <w:pPr>
        <w:rPr>
          <w:b/>
          <w:bCs/>
          <w:u w:val="single"/>
        </w:rPr>
      </w:pPr>
      <w:r w:rsidRPr="00503F22">
        <w:rPr>
          <w:b/>
          <w:bCs/>
          <w:u w:val="single"/>
        </w:rPr>
        <w:t>Secondary:</w:t>
      </w:r>
    </w:p>
    <w:p w14:paraId="4E088147" w14:textId="091298E9" w:rsidR="00503F22" w:rsidRPr="00503F22" w:rsidRDefault="00503F22" w:rsidP="00503F22">
      <w:pPr>
        <w:rPr>
          <w:b/>
          <w:bCs/>
          <w:u w:val="single"/>
        </w:rPr>
      </w:pPr>
      <w:r>
        <w:t>Bug catcher</w:t>
      </w:r>
    </w:p>
    <w:p w14:paraId="448295D2" w14:textId="77777777" w:rsidR="00503F22" w:rsidRPr="00503F22" w:rsidRDefault="00503F22" w:rsidP="00503F22"/>
    <w:p w14:paraId="10F118E7" w14:textId="15B7D52F" w:rsidR="00503F22" w:rsidRDefault="00503F22" w:rsidP="00503F22">
      <w:pPr>
        <w:pStyle w:val="Heading2"/>
      </w:pPr>
      <w:bookmarkStart w:id="4" w:name="_Toc216267516"/>
      <w:r>
        <w:t>Jeremy:</w:t>
      </w:r>
      <w:bookmarkEnd w:id="4"/>
    </w:p>
    <w:p w14:paraId="7ECB06BD" w14:textId="77777777" w:rsidR="00503F22" w:rsidRPr="00503F22" w:rsidRDefault="00503F22" w:rsidP="00503F22">
      <w:pPr>
        <w:rPr>
          <w:b/>
          <w:bCs/>
          <w:u w:val="single"/>
        </w:rPr>
      </w:pPr>
      <w:r w:rsidRPr="00503F22">
        <w:rPr>
          <w:b/>
          <w:bCs/>
          <w:u w:val="single"/>
        </w:rPr>
        <w:t xml:space="preserve">Primary: </w:t>
      </w:r>
    </w:p>
    <w:p w14:paraId="507A9FB9" w14:textId="17AFAAE3" w:rsidR="00503F22" w:rsidRDefault="00503F22" w:rsidP="00503F22">
      <w:r>
        <w:t>QA Testing &amp; Documentation</w:t>
      </w:r>
      <w:r w:rsidR="00951A41">
        <w:t xml:space="preserve"> | Scheduler</w:t>
      </w:r>
    </w:p>
    <w:p w14:paraId="0796E000" w14:textId="4F05FE4D" w:rsidR="00503F22" w:rsidRDefault="00503F22" w:rsidP="00503F22">
      <w:pPr>
        <w:rPr>
          <w:b/>
          <w:bCs/>
          <w:u w:val="single"/>
        </w:rPr>
      </w:pPr>
      <w:r w:rsidRPr="00503F22">
        <w:rPr>
          <w:b/>
          <w:bCs/>
          <w:u w:val="single"/>
        </w:rPr>
        <w:t>Secondary:</w:t>
      </w:r>
    </w:p>
    <w:p w14:paraId="0D3653C1" w14:textId="470ECEEB" w:rsidR="00AC67C8" w:rsidRDefault="00503F22" w:rsidP="00503F22">
      <w:r>
        <w:t>Back-End Developer</w:t>
      </w:r>
    </w:p>
    <w:p w14:paraId="26A9DD9C" w14:textId="1F449DCB" w:rsidR="00AC67C8" w:rsidRPr="00AC67C8" w:rsidRDefault="00AC67C8" w:rsidP="00AC67C8">
      <w:pPr>
        <w:pStyle w:val="Heading1"/>
        <w:jc w:val="center"/>
        <w:rPr>
          <w:rFonts w:ascii="Times New Roman" w:hAnsi="Times New Roman" w:cs="Times New Roman"/>
          <w:noProof/>
        </w:rPr>
      </w:pPr>
      <w:bookmarkStart w:id="5" w:name="_Toc216267517"/>
      <w:r w:rsidRPr="00AC67C8">
        <w:rPr>
          <w:rFonts w:ascii="Times New Roman" w:hAnsi="Times New Roman" w:cs="Times New Roman"/>
          <w:noProof/>
        </w:rPr>
        <w:lastRenderedPageBreak/>
        <w:t>Tasks Completed</w:t>
      </w:r>
      <w:bookmarkEnd w:id="5"/>
    </w:p>
    <w:p w14:paraId="7C452317" w14:textId="77777777" w:rsidR="00AC67C8" w:rsidRDefault="00AC67C8" w:rsidP="00503F22"/>
    <w:p w14:paraId="3F8D7C42" w14:textId="77777777" w:rsidR="00717520" w:rsidRDefault="00AC67C8" w:rsidP="00503F22">
      <w:pPr>
        <w:rPr>
          <w:rStyle w:val="Heading2Char"/>
        </w:rPr>
      </w:pPr>
      <w:bookmarkStart w:id="6" w:name="_Toc216267518"/>
      <w:r w:rsidRPr="00717520">
        <w:rPr>
          <w:rStyle w:val="Heading2Char"/>
        </w:rPr>
        <w:t>Dawson:</w:t>
      </w:r>
      <w:bookmarkEnd w:id="6"/>
    </w:p>
    <w:p w14:paraId="675D42C7" w14:textId="398A4328" w:rsidR="00AC67C8" w:rsidRDefault="00717520" w:rsidP="00503F22">
      <w:bookmarkStart w:id="7" w:name="_Toc216267519"/>
      <w:r w:rsidRPr="00717520">
        <w:rPr>
          <w:rStyle w:val="Heading3Char"/>
        </w:rPr>
        <w:t>Dec 05</w:t>
      </w:r>
      <w:bookmarkEnd w:id="7"/>
      <w:r w:rsidR="00AC67C8">
        <w:t xml:space="preserve"> Assisted Back </w:t>
      </w:r>
      <w:proofErr w:type="gramStart"/>
      <w:r w:rsidR="00AC67C8">
        <w:t>end</w:t>
      </w:r>
      <w:proofErr w:type="gramEnd"/>
      <w:r w:rsidR="00AC67C8">
        <w:t xml:space="preserve"> Testing (Fixed testing issue utilizing </w:t>
      </w:r>
      <w:proofErr w:type="spellStart"/>
      <w:r>
        <w:t>Frankensteining</w:t>
      </w:r>
      <w:proofErr w:type="spellEnd"/>
      <w:r w:rsidR="00AC67C8">
        <w:t xml:space="preserve">) code from </w:t>
      </w:r>
      <w:proofErr w:type="gramStart"/>
      <w:r w:rsidR="00AC67C8">
        <w:t>other</w:t>
      </w:r>
      <w:proofErr w:type="gramEnd"/>
      <w:r w:rsidR="00AC67C8">
        <w:t xml:space="preserve"> project)</w:t>
      </w:r>
      <w:r>
        <w:t>.</w:t>
      </w:r>
    </w:p>
    <w:p w14:paraId="2D7515BC" w14:textId="77777777" w:rsidR="00717520" w:rsidRDefault="00AC67C8" w:rsidP="00717520">
      <w:pPr>
        <w:pStyle w:val="Heading2"/>
      </w:pPr>
      <w:bookmarkStart w:id="8" w:name="_Toc216267520"/>
      <w:r>
        <w:t>Josh:</w:t>
      </w:r>
      <w:bookmarkEnd w:id="8"/>
      <w:r w:rsidR="00717520">
        <w:t xml:space="preserve"> </w:t>
      </w:r>
    </w:p>
    <w:p w14:paraId="797E96A8" w14:textId="02492212" w:rsidR="00AC67C8" w:rsidRDefault="00717520" w:rsidP="00503F22">
      <w:bookmarkStart w:id="9" w:name="_Toc216267521"/>
      <w:r w:rsidRPr="00717520">
        <w:rPr>
          <w:rStyle w:val="Heading3Char"/>
        </w:rPr>
        <w:t>Dec 02</w:t>
      </w:r>
      <w:r w:rsidR="00951A41">
        <w:rPr>
          <w:rStyle w:val="Heading3Char"/>
        </w:rPr>
        <w:t>:</w:t>
      </w:r>
      <w:bookmarkEnd w:id="9"/>
      <w:r w:rsidR="00AC67C8">
        <w:t xml:space="preserve"> Front end development</w:t>
      </w:r>
      <w:r>
        <w:t xml:space="preserve"> established</w:t>
      </w:r>
    </w:p>
    <w:p w14:paraId="5221B0A0" w14:textId="61479217" w:rsidR="00717520" w:rsidRDefault="00717520" w:rsidP="00503F22">
      <w:bookmarkStart w:id="10" w:name="_Toc216267522"/>
      <w:r w:rsidRPr="00951A41">
        <w:rPr>
          <w:rStyle w:val="Heading3Char"/>
        </w:rPr>
        <w:t>Dec 03</w:t>
      </w:r>
      <w:r w:rsidR="00951A41">
        <w:rPr>
          <w:rStyle w:val="Heading3Char"/>
        </w:rPr>
        <w:t>:</w:t>
      </w:r>
      <w:bookmarkEnd w:id="10"/>
      <w:r>
        <w:t xml:space="preserve"> Table for books established, Thyme leaf implemented, small changes to CSS, Main Branch was merged.</w:t>
      </w:r>
    </w:p>
    <w:p w14:paraId="4CD57332" w14:textId="2A6C1A9D" w:rsidR="00717520" w:rsidRDefault="00717520" w:rsidP="00503F22">
      <w:bookmarkStart w:id="11" w:name="_Toc216267523"/>
      <w:r w:rsidRPr="00951A41">
        <w:rPr>
          <w:rStyle w:val="Heading3Char"/>
        </w:rPr>
        <w:t>Dec 05</w:t>
      </w:r>
      <w:r w:rsidR="00951A41">
        <w:rPr>
          <w:rStyle w:val="Heading3Char"/>
        </w:rPr>
        <w:t>:</w:t>
      </w:r>
      <w:bookmarkEnd w:id="11"/>
      <w:r>
        <w:t xml:space="preserve"> Updated redirected register page</w:t>
      </w:r>
    </w:p>
    <w:p w14:paraId="735DAD13" w14:textId="61887D07" w:rsidR="00717520" w:rsidRDefault="00717520" w:rsidP="00717520">
      <w:bookmarkStart w:id="12" w:name="_Toc216267524"/>
      <w:r w:rsidRPr="00951A41">
        <w:rPr>
          <w:rStyle w:val="Heading3Char"/>
        </w:rPr>
        <w:t>Dec 05</w:t>
      </w:r>
      <w:r w:rsidR="00951A41" w:rsidRPr="00951A41">
        <w:rPr>
          <w:rStyle w:val="Heading3Char"/>
        </w:rPr>
        <w:t>:</w:t>
      </w:r>
      <w:bookmarkEnd w:id="12"/>
      <w:r>
        <w:t xml:space="preserve"> New version of project created because 4.0.0 of spring was causing issues with dependencies</w:t>
      </w:r>
      <w:r>
        <w:t>, removed old project for the new version</w:t>
      </w:r>
    </w:p>
    <w:p w14:paraId="1151EBBE" w14:textId="54689084" w:rsidR="00951A41" w:rsidRDefault="00951A41" w:rsidP="00717520">
      <w:bookmarkStart w:id="13" w:name="_Toc216267525"/>
      <w:r w:rsidRPr="00951A41">
        <w:rPr>
          <w:rStyle w:val="Heading3Char"/>
        </w:rPr>
        <w:t>Dec 05</w:t>
      </w:r>
      <w:r>
        <w:rPr>
          <w:rStyle w:val="Heading3Char"/>
        </w:rPr>
        <w:t>:</w:t>
      </w:r>
      <w:bookmarkEnd w:id="13"/>
      <w:r>
        <w:t xml:space="preserve"> Random numbers showing up on the login card, josh removed</w:t>
      </w:r>
    </w:p>
    <w:p w14:paraId="6B0D2BFE" w14:textId="77777777" w:rsidR="00717520" w:rsidRDefault="00717520" w:rsidP="00503F22"/>
    <w:p w14:paraId="4BB5FB8A" w14:textId="3672C122" w:rsidR="00AC67C8" w:rsidRDefault="00AC67C8" w:rsidP="00503F22">
      <w:bookmarkStart w:id="14" w:name="_Toc216267526"/>
      <w:r w:rsidRPr="00717520">
        <w:rPr>
          <w:rStyle w:val="Heading2Char"/>
        </w:rPr>
        <w:t>Judah</w:t>
      </w:r>
      <w:bookmarkEnd w:id="14"/>
      <w:r>
        <w:t>: Provided Backend logic control</w:t>
      </w:r>
    </w:p>
    <w:p w14:paraId="46E70DD2" w14:textId="3723C11B" w:rsidR="00717520" w:rsidRDefault="00717520" w:rsidP="00503F22">
      <w:bookmarkStart w:id="15" w:name="_Toc216267527"/>
      <w:r w:rsidRPr="00951A41">
        <w:rPr>
          <w:rStyle w:val="Heading3Char"/>
        </w:rPr>
        <w:t>Dec 03</w:t>
      </w:r>
      <w:r w:rsidR="00951A41" w:rsidRPr="00951A41">
        <w:rPr>
          <w:rStyle w:val="Heading3Char"/>
        </w:rPr>
        <w:t>:</w:t>
      </w:r>
      <w:bookmarkEnd w:id="15"/>
      <w:r>
        <w:t xml:space="preserve"> Handbook uploaded to GitHub, </w:t>
      </w:r>
      <w:r w:rsidR="00951A41">
        <w:t>uploaded</w:t>
      </w:r>
      <w:r>
        <w:t xml:space="preserve"> skeleton of classes, main branch was merged</w:t>
      </w:r>
    </w:p>
    <w:p w14:paraId="711E2D66" w14:textId="234C1B2B" w:rsidR="00717520" w:rsidRDefault="00717520" w:rsidP="00717520">
      <w:bookmarkStart w:id="16" w:name="_Toc216267528"/>
      <w:r w:rsidRPr="00951A41">
        <w:rPr>
          <w:rStyle w:val="Heading3Char"/>
        </w:rPr>
        <w:t>Dec 04</w:t>
      </w:r>
      <w:r w:rsidR="00951A41" w:rsidRPr="00951A41">
        <w:rPr>
          <w:rStyle w:val="Heading3Char"/>
        </w:rPr>
        <w:t>:</w:t>
      </w:r>
      <w:bookmarkEnd w:id="16"/>
      <w:r>
        <w:t xml:space="preserve"> working prototype created</w:t>
      </w:r>
    </w:p>
    <w:p w14:paraId="271DF5FB" w14:textId="5455B333" w:rsidR="00951A41" w:rsidRDefault="00951A41" w:rsidP="00717520">
      <w:bookmarkStart w:id="17" w:name="_Toc216267529"/>
      <w:r w:rsidRPr="00951A41">
        <w:rPr>
          <w:rStyle w:val="Heading3Char"/>
        </w:rPr>
        <w:t>Dec 05:</w:t>
      </w:r>
      <w:bookmarkEnd w:id="17"/>
      <w:r>
        <w:t xml:space="preserve"> Configured loading books into the repository. </w:t>
      </w:r>
    </w:p>
    <w:p w14:paraId="7525C1E2" w14:textId="09B64A86" w:rsidR="00951A41" w:rsidRDefault="00951A41" w:rsidP="00951A41">
      <w:bookmarkStart w:id="18" w:name="_Toc216267530"/>
      <w:r w:rsidRPr="00951A41">
        <w:rPr>
          <w:rStyle w:val="Heading3Char"/>
        </w:rPr>
        <w:t>Dec 05</w:t>
      </w:r>
      <w:r w:rsidRPr="00951A41">
        <w:rPr>
          <w:rStyle w:val="Heading3Char"/>
        </w:rPr>
        <w:t>:</w:t>
      </w:r>
      <w:bookmarkEnd w:id="18"/>
      <w:r>
        <w:t xml:space="preserve"> </w:t>
      </w:r>
      <w:r>
        <w:t>Edited email parameters, Merged Main branch</w:t>
      </w:r>
    </w:p>
    <w:p w14:paraId="6198DADD" w14:textId="77777777" w:rsidR="00717520" w:rsidRDefault="00717520" w:rsidP="00503F22"/>
    <w:p w14:paraId="72963CD1" w14:textId="00A21A18" w:rsidR="00AC67C8" w:rsidRDefault="00AC67C8" w:rsidP="00503F22">
      <w:r>
        <w:t xml:space="preserve">Jeremy: Assisted with CSS, implemented validations, </w:t>
      </w:r>
    </w:p>
    <w:p w14:paraId="7F9453C8" w14:textId="417B6F07" w:rsidR="00717520" w:rsidRDefault="00717520" w:rsidP="00503F22">
      <w:bookmarkStart w:id="19" w:name="_Toc216267531"/>
      <w:r w:rsidRPr="00951A41">
        <w:rPr>
          <w:rStyle w:val="Heading3Char"/>
        </w:rPr>
        <w:t>Dec 05</w:t>
      </w:r>
      <w:r w:rsidR="00951A41" w:rsidRPr="00951A41">
        <w:rPr>
          <w:rStyle w:val="Heading3Char"/>
        </w:rPr>
        <w:t>:</w:t>
      </w:r>
      <w:bookmarkEnd w:id="19"/>
      <w:r>
        <w:t xml:space="preserve">  Implemented </w:t>
      </w:r>
      <w:proofErr w:type="spellStart"/>
      <w:r>
        <w:t>jarkata</w:t>
      </w:r>
      <w:proofErr w:type="spellEnd"/>
      <w:r>
        <w:t xml:space="preserve"> validations</w:t>
      </w:r>
    </w:p>
    <w:p w14:paraId="328A406B" w14:textId="20A04690" w:rsidR="00951A41" w:rsidRDefault="00951A41" w:rsidP="00503F22">
      <w:bookmarkStart w:id="20" w:name="_Toc216267532"/>
      <w:r w:rsidRPr="00951A41">
        <w:rPr>
          <w:rStyle w:val="Heading3Char"/>
        </w:rPr>
        <w:t>Dec 08:</w:t>
      </w:r>
      <w:bookmarkEnd w:id="20"/>
      <w:r w:rsidRPr="00951A41">
        <w:rPr>
          <w:rStyle w:val="Heading3Char"/>
        </w:rPr>
        <w:t xml:space="preserve"> </w:t>
      </w:r>
      <w:r>
        <w:t xml:space="preserve">Edited and pushed CSS for home page, additional validation </w:t>
      </w:r>
      <w:proofErr w:type="gramStart"/>
      <w:r>
        <w:t>added, but</w:t>
      </w:r>
      <w:proofErr w:type="gramEnd"/>
      <w:r>
        <w:t xml:space="preserve"> then removed. </w:t>
      </w:r>
      <w:proofErr w:type="gramStart"/>
      <w:r>
        <w:t>Woops!.</w:t>
      </w:r>
      <w:proofErr w:type="gramEnd"/>
      <w:r>
        <w:t xml:space="preserve"> Documentation, pptx, drafted</w:t>
      </w:r>
    </w:p>
    <w:p w14:paraId="258A55EB" w14:textId="77085CF4" w:rsidR="00503F22" w:rsidRDefault="00AC67C8" w:rsidP="00C30EBD">
      <w:pPr>
        <w:pStyle w:val="Heading1"/>
        <w:jc w:val="center"/>
        <w:rPr>
          <w:rFonts w:ascii="Times New Roman" w:hAnsi="Times New Roman" w:cs="Times New Roman"/>
        </w:rPr>
      </w:pPr>
      <w:r>
        <w:br w:type="page"/>
      </w:r>
      <w:bookmarkStart w:id="21" w:name="_Toc216267533"/>
      <w:r w:rsidR="00951A41" w:rsidRPr="00C30EBD">
        <w:rPr>
          <w:rFonts w:ascii="Times New Roman" w:hAnsi="Times New Roman" w:cs="Times New Roman"/>
        </w:rPr>
        <w:lastRenderedPageBreak/>
        <w:t xml:space="preserve">Proof of </w:t>
      </w:r>
      <w:r w:rsidR="00C30EBD" w:rsidRPr="00C30EBD">
        <w:rPr>
          <w:rFonts w:ascii="Times New Roman" w:hAnsi="Times New Roman" w:cs="Times New Roman"/>
        </w:rPr>
        <w:t>Contributions</w:t>
      </w:r>
      <w:r w:rsidR="00006741">
        <w:rPr>
          <w:rFonts w:ascii="Times New Roman" w:hAnsi="Times New Roman" w:cs="Times New Roman"/>
        </w:rPr>
        <w:t>-Josh</w:t>
      </w:r>
      <w:bookmarkEnd w:id="21"/>
    </w:p>
    <w:p w14:paraId="5465B619" w14:textId="69054F6F" w:rsidR="00C30EBD" w:rsidRPr="00C30EBD" w:rsidRDefault="00C30EBD" w:rsidP="00C30EBD">
      <w:pPr>
        <w:pStyle w:val="Heading2"/>
      </w:pPr>
      <w:bookmarkStart w:id="22" w:name="_Toc216267534"/>
      <w:r>
        <w:t>Josh</w:t>
      </w:r>
      <w:bookmarkEnd w:id="22"/>
    </w:p>
    <w:p w14:paraId="01EBD0F1" w14:textId="542AF92A" w:rsidR="00C30EBD" w:rsidRDefault="00C30EBD" w:rsidP="00C30EBD">
      <w:pPr>
        <w:pStyle w:val="Caption"/>
        <w:keepNext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67D9">
        <w:rPr>
          <w:noProof/>
        </w:rPr>
        <w:t>1</w:t>
      </w:r>
      <w:r>
        <w:fldChar w:fldCharType="end"/>
      </w:r>
      <w:r>
        <w:t>:Proof of Josh's Contribution</w:t>
      </w:r>
    </w:p>
    <w:p w14:paraId="2BF506C5" w14:textId="74532D4D" w:rsidR="00AC67C8" w:rsidRDefault="00C30EBD" w:rsidP="00503F22">
      <w:r w:rsidRPr="00C30EBD">
        <w:drawing>
          <wp:inline distT="0" distB="0" distL="0" distR="0" wp14:anchorId="35FDD131" wp14:editId="1B0E3218">
            <wp:extent cx="5943600" cy="2985135"/>
            <wp:effectExtent l="76200" t="76200" r="133350" b="139065"/>
            <wp:docPr id="13820489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48978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  <a:ln w="38100" cap="sq">
                      <a:solidFill>
                        <a:schemeClr val="accent6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A1395A" w14:textId="77777777" w:rsidR="00C30EBD" w:rsidRDefault="00C30EBD" w:rsidP="00503F22"/>
    <w:p w14:paraId="1E86526A" w14:textId="445A5659" w:rsidR="00C30EBD" w:rsidRDefault="00C30EBD" w:rsidP="00C30EBD">
      <w:pPr>
        <w:pStyle w:val="Caption"/>
        <w:keepNext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67D9">
        <w:rPr>
          <w:noProof/>
        </w:rPr>
        <w:t>2</w:t>
      </w:r>
      <w:r>
        <w:fldChar w:fldCharType="end"/>
      </w:r>
      <w:r>
        <w:t>:Proof of Josh Contribution Part 2</w:t>
      </w:r>
    </w:p>
    <w:p w14:paraId="01A4B919" w14:textId="686EE69A" w:rsidR="00C30EBD" w:rsidRDefault="00C30EBD" w:rsidP="00503F22">
      <w:r w:rsidRPr="00C30EBD">
        <w:drawing>
          <wp:inline distT="0" distB="0" distL="0" distR="0" wp14:anchorId="05F1414F" wp14:editId="23C5FBFC">
            <wp:extent cx="5943600" cy="2346960"/>
            <wp:effectExtent l="76200" t="76200" r="133350" b="129540"/>
            <wp:docPr id="1679942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4259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  <a:ln w="38100" cap="sq">
                      <a:solidFill>
                        <a:schemeClr val="accent6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91957D" w14:textId="77777777" w:rsidR="00C30EBD" w:rsidRDefault="00C30EBD">
      <w:r>
        <w:br w:type="page"/>
      </w:r>
    </w:p>
    <w:p w14:paraId="3A4AF391" w14:textId="32AB74CB" w:rsidR="00C30EBD" w:rsidRDefault="00C30EBD" w:rsidP="00C30EBD">
      <w:pPr>
        <w:pStyle w:val="Heading1"/>
        <w:jc w:val="center"/>
        <w:rPr>
          <w:rFonts w:ascii="Times New Roman" w:hAnsi="Times New Roman" w:cs="Times New Roman"/>
        </w:rPr>
      </w:pPr>
      <w:bookmarkStart w:id="23" w:name="_Toc216267535"/>
      <w:r w:rsidRPr="00C30EBD">
        <w:rPr>
          <w:rFonts w:ascii="Times New Roman" w:hAnsi="Times New Roman" w:cs="Times New Roman"/>
        </w:rPr>
        <w:lastRenderedPageBreak/>
        <w:t>Proof of Contributions</w:t>
      </w:r>
      <w:r w:rsidR="00E967D9">
        <w:rPr>
          <w:rFonts w:ascii="Times New Roman" w:hAnsi="Times New Roman" w:cs="Times New Roman"/>
        </w:rPr>
        <w:t>-</w:t>
      </w:r>
      <w:r w:rsidR="00006741">
        <w:rPr>
          <w:rFonts w:ascii="Times New Roman" w:hAnsi="Times New Roman" w:cs="Times New Roman"/>
        </w:rPr>
        <w:t xml:space="preserve">Josh </w:t>
      </w:r>
      <w:r w:rsidRPr="00C30EBD">
        <w:rPr>
          <w:rFonts w:ascii="Times New Roman" w:hAnsi="Times New Roman" w:cs="Times New Roman"/>
        </w:rPr>
        <w:t>Continued</w:t>
      </w:r>
      <w:bookmarkEnd w:id="23"/>
    </w:p>
    <w:p w14:paraId="13CA5D29" w14:textId="13264C29" w:rsidR="00C30EBD" w:rsidRDefault="00C30EBD" w:rsidP="00C30EBD">
      <w:pPr>
        <w:pStyle w:val="Caption"/>
        <w:keepNext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67D9">
        <w:rPr>
          <w:noProof/>
        </w:rPr>
        <w:t>3</w:t>
      </w:r>
      <w:r>
        <w:fldChar w:fldCharType="end"/>
      </w:r>
      <w:r>
        <w:t>:Proof of Josh Contribution Part 3</w:t>
      </w:r>
    </w:p>
    <w:p w14:paraId="5E81DAF8" w14:textId="6EB2AC8F" w:rsidR="00C30EBD" w:rsidRDefault="00C30EBD" w:rsidP="00C30EBD">
      <w:r w:rsidRPr="00C30EBD">
        <w:drawing>
          <wp:inline distT="0" distB="0" distL="0" distR="0" wp14:anchorId="5792E2BC" wp14:editId="6200F1B7">
            <wp:extent cx="5943600" cy="1789430"/>
            <wp:effectExtent l="76200" t="76200" r="133350" b="134620"/>
            <wp:docPr id="19504322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3228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  <a:ln w="38100" cap="sq">
                      <a:solidFill>
                        <a:schemeClr val="accent6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C466B8" w14:textId="24977D7A" w:rsidR="00C30EBD" w:rsidRDefault="00C30EBD" w:rsidP="00C30EBD">
      <w:pPr>
        <w:pStyle w:val="Caption"/>
        <w:keepNext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67D9">
        <w:rPr>
          <w:noProof/>
        </w:rPr>
        <w:t>4</w:t>
      </w:r>
      <w:r>
        <w:fldChar w:fldCharType="end"/>
      </w:r>
      <w:r>
        <w:t>:Proof of Josh Contribution Part 4</w:t>
      </w:r>
    </w:p>
    <w:p w14:paraId="6D5A20DC" w14:textId="1881C341" w:rsidR="00C30EBD" w:rsidRDefault="00C30EBD" w:rsidP="00C30EBD">
      <w:r w:rsidRPr="00C30EBD">
        <w:drawing>
          <wp:inline distT="0" distB="0" distL="0" distR="0" wp14:anchorId="452C4D69" wp14:editId="3697EF35">
            <wp:extent cx="5163312" cy="1901489"/>
            <wp:effectExtent l="76200" t="76200" r="132715" b="137160"/>
            <wp:docPr id="5067727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72778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4759" cy="1905705"/>
                    </a:xfrm>
                    <a:prstGeom prst="rect">
                      <a:avLst/>
                    </a:prstGeom>
                    <a:ln w="38100" cap="sq">
                      <a:solidFill>
                        <a:schemeClr val="accent6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17AEC5" w14:textId="1A83D2D0" w:rsidR="00006741" w:rsidRDefault="00006741" w:rsidP="00006741">
      <w:pPr>
        <w:pStyle w:val="Caption"/>
        <w:keepNext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67D9">
        <w:rPr>
          <w:noProof/>
        </w:rPr>
        <w:t>5</w:t>
      </w:r>
      <w:r>
        <w:fldChar w:fldCharType="end"/>
      </w:r>
      <w:r>
        <w:t>:Proof of Josh Contribution Part 5</w:t>
      </w:r>
    </w:p>
    <w:p w14:paraId="15B2AACA" w14:textId="5ED6CFDB" w:rsidR="00006741" w:rsidRDefault="00006741" w:rsidP="00C30EBD">
      <w:r w:rsidRPr="00006741">
        <w:drawing>
          <wp:inline distT="0" distB="0" distL="0" distR="0" wp14:anchorId="1D7B3C71" wp14:editId="2B25366C">
            <wp:extent cx="3791712" cy="2430584"/>
            <wp:effectExtent l="76200" t="76200" r="132715" b="141605"/>
            <wp:docPr id="4962925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9250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1811" cy="2456289"/>
                    </a:xfrm>
                    <a:prstGeom prst="rect">
                      <a:avLst/>
                    </a:prstGeom>
                    <a:ln w="38100" cap="sq">
                      <a:solidFill>
                        <a:schemeClr val="accent6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1B892F" w14:textId="4F465977" w:rsidR="00006741" w:rsidRDefault="00006741" w:rsidP="00006741">
      <w:pPr>
        <w:pStyle w:val="Heading1"/>
        <w:jc w:val="center"/>
      </w:pPr>
      <w:bookmarkStart w:id="24" w:name="_Toc216267536"/>
      <w:r w:rsidRPr="00C30EBD">
        <w:lastRenderedPageBreak/>
        <w:t>Proof of Contributions</w:t>
      </w:r>
      <w:r>
        <w:t>-Judah</w:t>
      </w:r>
      <w:bookmarkEnd w:id="24"/>
    </w:p>
    <w:p w14:paraId="36B23BA2" w14:textId="77777777" w:rsidR="00006741" w:rsidRDefault="00006741"/>
    <w:p w14:paraId="7F919346" w14:textId="265A6C4D" w:rsidR="00006741" w:rsidRDefault="00006741" w:rsidP="00006741">
      <w:pPr>
        <w:pStyle w:val="Caption"/>
        <w:keepNext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67D9">
        <w:rPr>
          <w:noProof/>
        </w:rPr>
        <w:t>6</w:t>
      </w:r>
      <w:r>
        <w:fldChar w:fldCharType="end"/>
      </w:r>
      <w:r>
        <w:t>:Proof of Judah Contribution</w:t>
      </w:r>
    </w:p>
    <w:p w14:paraId="05621C4E" w14:textId="30118E66" w:rsidR="00006741" w:rsidRDefault="00006741">
      <w:r w:rsidRPr="00006741">
        <w:drawing>
          <wp:inline distT="0" distB="0" distL="0" distR="0" wp14:anchorId="2C90A69D" wp14:editId="4FDDFE20">
            <wp:extent cx="5574792" cy="3210866"/>
            <wp:effectExtent l="76200" t="76200" r="140335" b="142240"/>
            <wp:docPr id="1099606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0625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5731" cy="3211407"/>
                    </a:xfrm>
                    <a:prstGeom prst="rect">
                      <a:avLst/>
                    </a:prstGeom>
                    <a:ln w="38100" cap="sq">
                      <a:solidFill>
                        <a:schemeClr val="accent4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B548EA" w14:textId="77777777" w:rsidR="00006741" w:rsidRDefault="00006741"/>
    <w:p w14:paraId="4B5034EF" w14:textId="1F0233B3" w:rsidR="00006741" w:rsidRDefault="00006741" w:rsidP="00006741">
      <w:pPr>
        <w:pStyle w:val="Caption"/>
        <w:keepNext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67D9">
        <w:rPr>
          <w:noProof/>
        </w:rPr>
        <w:t>7</w:t>
      </w:r>
      <w:r>
        <w:fldChar w:fldCharType="end"/>
      </w:r>
      <w:r>
        <w:t>:Proof of Judah Contribution Part 2</w:t>
      </w:r>
    </w:p>
    <w:p w14:paraId="3FBFFE9F" w14:textId="4BADA531" w:rsidR="00006741" w:rsidRDefault="00006741">
      <w:r w:rsidRPr="00006741">
        <w:drawing>
          <wp:inline distT="0" distB="0" distL="0" distR="0" wp14:anchorId="5FA71873" wp14:editId="3B7C94A9">
            <wp:extent cx="5657088" cy="2583162"/>
            <wp:effectExtent l="76200" t="76200" r="134620" b="141605"/>
            <wp:docPr id="851327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2785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3484" cy="2586083"/>
                    </a:xfrm>
                    <a:prstGeom prst="rect">
                      <a:avLst/>
                    </a:prstGeom>
                    <a:ln w="38100" cap="sq">
                      <a:solidFill>
                        <a:schemeClr val="accent4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7A4FD7" w14:textId="005E7E0C" w:rsidR="00006741" w:rsidRDefault="00006741" w:rsidP="00006741">
      <w:pPr>
        <w:pStyle w:val="Heading1"/>
        <w:jc w:val="center"/>
      </w:pPr>
      <w:bookmarkStart w:id="25" w:name="_Toc216267537"/>
      <w:r w:rsidRPr="00C30EBD">
        <w:lastRenderedPageBreak/>
        <w:t>Proof of Contributions</w:t>
      </w:r>
      <w:r>
        <w:t>-Judah</w:t>
      </w:r>
      <w:r>
        <w:t xml:space="preserve"> Continued</w:t>
      </w:r>
      <w:bookmarkEnd w:id="25"/>
    </w:p>
    <w:p w14:paraId="7E30E687" w14:textId="20E8FD68" w:rsidR="00006741" w:rsidRDefault="00006741" w:rsidP="00006741">
      <w:pPr>
        <w:pStyle w:val="Caption"/>
        <w:keepNext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67D9">
        <w:rPr>
          <w:noProof/>
        </w:rPr>
        <w:t>8</w:t>
      </w:r>
      <w:r>
        <w:fldChar w:fldCharType="end"/>
      </w:r>
      <w:r>
        <w:t>:Proof of Judah Contribution Part 3</w:t>
      </w:r>
    </w:p>
    <w:p w14:paraId="5BA8C80A" w14:textId="4D17B274" w:rsidR="00006741" w:rsidRDefault="00006741">
      <w:r w:rsidRPr="00006741">
        <w:drawing>
          <wp:inline distT="0" distB="0" distL="0" distR="0" wp14:anchorId="2125F26C" wp14:editId="2B8D1DC2">
            <wp:extent cx="5943600" cy="2757805"/>
            <wp:effectExtent l="76200" t="76200" r="133350" b="137795"/>
            <wp:docPr id="5526911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91170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  <a:ln w="38100" cap="sq">
                      <a:solidFill>
                        <a:schemeClr val="accent4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F0F16D" w14:textId="0DD2663C" w:rsidR="00006741" w:rsidRDefault="00006741">
      <w:r>
        <w:br w:type="page"/>
      </w:r>
    </w:p>
    <w:p w14:paraId="787C97C1" w14:textId="1B3F8651" w:rsidR="00006741" w:rsidRDefault="00E967D9" w:rsidP="00E967D9">
      <w:pPr>
        <w:pStyle w:val="Heading1"/>
        <w:jc w:val="center"/>
        <w:rPr>
          <w:rFonts w:ascii="Times New Roman" w:hAnsi="Times New Roman" w:cs="Times New Roman"/>
        </w:rPr>
      </w:pPr>
      <w:bookmarkStart w:id="26" w:name="_Toc216267538"/>
      <w:r w:rsidRPr="00E967D9">
        <w:rPr>
          <w:rFonts w:ascii="Times New Roman" w:hAnsi="Times New Roman" w:cs="Times New Roman"/>
        </w:rPr>
        <w:lastRenderedPageBreak/>
        <w:t>Pro</w:t>
      </w:r>
      <w:r>
        <w:rPr>
          <w:rFonts w:ascii="Times New Roman" w:hAnsi="Times New Roman" w:cs="Times New Roman"/>
        </w:rPr>
        <w:t>o</w:t>
      </w:r>
      <w:r w:rsidRPr="00E967D9">
        <w:rPr>
          <w:rFonts w:ascii="Times New Roman" w:hAnsi="Times New Roman" w:cs="Times New Roman"/>
        </w:rPr>
        <w:t>f of Contributions- Dawson</w:t>
      </w:r>
      <w:bookmarkEnd w:id="26"/>
    </w:p>
    <w:p w14:paraId="45DB843E" w14:textId="60CC58CE" w:rsidR="00E967D9" w:rsidRDefault="00E967D9" w:rsidP="00E967D9">
      <w:pPr>
        <w:pStyle w:val="Caption"/>
        <w:keepNext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Proof of Dawson Contribution</w:t>
      </w:r>
    </w:p>
    <w:p w14:paraId="4C3C551E" w14:textId="2E40E6C1" w:rsidR="00E967D9" w:rsidRDefault="00E967D9" w:rsidP="00E967D9">
      <w:r w:rsidRPr="00E967D9">
        <w:drawing>
          <wp:inline distT="0" distB="0" distL="0" distR="0" wp14:anchorId="0AE153A8" wp14:editId="0101625E">
            <wp:extent cx="5007864" cy="4174825"/>
            <wp:effectExtent l="76200" t="76200" r="135890" b="130810"/>
            <wp:docPr id="820486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8647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4733" cy="4180551"/>
                    </a:xfrm>
                    <a:prstGeom prst="rect">
                      <a:avLst/>
                    </a:prstGeom>
                    <a:ln w="38100" cap="sq">
                      <a:solidFill>
                        <a:srgbClr val="EE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2BC5BC" w14:textId="6F108EB7" w:rsidR="00E967D9" w:rsidRDefault="00E967D9">
      <w:r>
        <w:br w:type="page"/>
      </w:r>
    </w:p>
    <w:p w14:paraId="693FF2A5" w14:textId="4ECF300F" w:rsidR="00E967D9" w:rsidRDefault="00E967D9" w:rsidP="00E967D9">
      <w:pPr>
        <w:pStyle w:val="Heading1"/>
        <w:jc w:val="center"/>
        <w:rPr>
          <w:rFonts w:ascii="Times New Roman" w:hAnsi="Times New Roman" w:cs="Times New Roman"/>
        </w:rPr>
      </w:pPr>
      <w:bookmarkStart w:id="27" w:name="_Toc216267539"/>
      <w:r w:rsidRPr="00E967D9">
        <w:rPr>
          <w:rFonts w:ascii="Times New Roman" w:hAnsi="Times New Roman" w:cs="Times New Roman"/>
        </w:rPr>
        <w:lastRenderedPageBreak/>
        <w:t>Proof of Contributions-Jeremy</w:t>
      </w:r>
      <w:bookmarkEnd w:id="27"/>
    </w:p>
    <w:p w14:paraId="31284790" w14:textId="32998FD4" w:rsidR="00E967D9" w:rsidRDefault="00E967D9" w:rsidP="00E967D9">
      <w:pPr>
        <w:pStyle w:val="Caption"/>
        <w:keepNext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>:Proof of Jeremy Contribution</w:t>
      </w:r>
    </w:p>
    <w:p w14:paraId="0CACA026" w14:textId="7CE26B3A" w:rsidR="00E967D9" w:rsidRDefault="00E967D9" w:rsidP="00E967D9">
      <w:r w:rsidRPr="00E967D9">
        <w:drawing>
          <wp:inline distT="0" distB="0" distL="0" distR="0" wp14:anchorId="15388530" wp14:editId="23131281">
            <wp:extent cx="5943600" cy="3232150"/>
            <wp:effectExtent l="76200" t="76200" r="133350" b="139700"/>
            <wp:docPr id="15004761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76191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C4F372" w14:textId="79CC45EE" w:rsidR="00E967D9" w:rsidRDefault="00E967D9" w:rsidP="00E967D9">
      <w:pPr>
        <w:pStyle w:val="Caption"/>
        <w:keepNext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>:Proof of Jeremy Contributions Part 2</w:t>
      </w:r>
    </w:p>
    <w:p w14:paraId="295AEC5B" w14:textId="59741E99" w:rsidR="00E967D9" w:rsidRDefault="00E967D9" w:rsidP="00E967D9">
      <w:r w:rsidRPr="00E967D9">
        <w:drawing>
          <wp:inline distT="0" distB="0" distL="0" distR="0" wp14:anchorId="1B9F7B0E" wp14:editId="5A98E92F">
            <wp:extent cx="5282184" cy="3227437"/>
            <wp:effectExtent l="76200" t="76200" r="128270" b="125730"/>
            <wp:docPr id="724980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8051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5724" cy="3229600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D57D87" w14:textId="30CDFDCD" w:rsidR="00E967D9" w:rsidRDefault="00E967D9" w:rsidP="00E967D9">
      <w:pPr>
        <w:pStyle w:val="Heading1"/>
        <w:jc w:val="center"/>
        <w:rPr>
          <w:rFonts w:ascii="Times New Roman" w:hAnsi="Times New Roman" w:cs="Times New Roman"/>
        </w:rPr>
      </w:pPr>
      <w:bookmarkStart w:id="28" w:name="_Toc216267540"/>
      <w:r w:rsidRPr="00E967D9">
        <w:rPr>
          <w:rFonts w:ascii="Times New Roman" w:hAnsi="Times New Roman" w:cs="Times New Roman"/>
        </w:rPr>
        <w:lastRenderedPageBreak/>
        <w:t>Proof of Contributions-Jeremy</w:t>
      </w:r>
      <w:r>
        <w:rPr>
          <w:rFonts w:ascii="Times New Roman" w:hAnsi="Times New Roman" w:cs="Times New Roman"/>
        </w:rPr>
        <w:t xml:space="preserve"> Continued</w:t>
      </w:r>
      <w:bookmarkEnd w:id="28"/>
    </w:p>
    <w:p w14:paraId="41989DB5" w14:textId="2AD73A24" w:rsidR="00E967D9" w:rsidRDefault="00E967D9" w:rsidP="00E967D9">
      <w:pPr>
        <w:pStyle w:val="Caption"/>
        <w:keepNext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>:Proof of Contributions Jeremy Part 3</w:t>
      </w:r>
    </w:p>
    <w:p w14:paraId="159CC0A1" w14:textId="1DED468D" w:rsidR="00E967D9" w:rsidRDefault="00E967D9">
      <w:r w:rsidRPr="00E967D9">
        <w:drawing>
          <wp:inline distT="0" distB="0" distL="0" distR="0" wp14:anchorId="32B84433" wp14:editId="12467A61">
            <wp:extent cx="5943600" cy="3850640"/>
            <wp:effectExtent l="76200" t="76200" r="133350" b="130810"/>
            <wp:docPr id="10898908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90872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640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9DAFF5" w14:textId="31353051" w:rsidR="00E967D9" w:rsidRPr="00E967D9" w:rsidRDefault="00E967D9" w:rsidP="00E967D9"/>
    <w:sectPr w:rsidR="00E967D9" w:rsidRPr="00E967D9" w:rsidSect="00EA0D06">
      <w:headerReference w:type="default" r:id="rId20"/>
      <w:pgSz w:w="12240" w:h="15840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E4959" w14:textId="77777777" w:rsidR="006D39E2" w:rsidRDefault="006D39E2" w:rsidP="00372B21">
      <w:pPr>
        <w:spacing w:after="0" w:line="240" w:lineRule="auto"/>
      </w:pPr>
      <w:r>
        <w:separator/>
      </w:r>
    </w:p>
  </w:endnote>
  <w:endnote w:type="continuationSeparator" w:id="0">
    <w:p w14:paraId="77957330" w14:textId="77777777" w:rsidR="006D39E2" w:rsidRDefault="006D39E2" w:rsidP="00372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5C525" w14:textId="77777777" w:rsidR="006D39E2" w:rsidRDefault="006D39E2" w:rsidP="00372B21">
      <w:pPr>
        <w:spacing w:after="0" w:line="240" w:lineRule="auto"/>
      </w:pPr>
      <w:r>
        <w:separator/>
      </w:r>
    </w:p>
  </w:footnote>
  <w:footnote w:type="continuationSeparator" w:id="0">
    <w:p w14:paraId="186FCF4D" w14:textId="77777777" w:rsidR="006D39E2" w:rsidRDefault="006D39E2" w:rsidP="00372B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812202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7F92449" w14:textId="77777777" w:rsidR="00372B21" w:rsidRDefault="00372B21" w:rsidP="00B5001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1FF"/>
    <w:multiLevelType w:val="hybridMultilevel"/>
    <w:tmpl w:val="E8D61766"/>
    <w:lvl w:ilvl="0" w:tplc="DA044D54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07818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DB1"/>
    <w:rsid w:val="00006741"/>
    <w:rsid w:val="0003293A"/>
    <w:rsid w:val="0003700B"/>
    <w:rsid w:val="00064481"/>
    <w:rsid w:val="00072A2F"/>
    <w:rsid w:val="00115254"/>
    <w:rsid w:val="00183EF4"/>
    <w:rsid w:val="00192DB1"/>
    <w:rsid w:val="001A1F03"/>
    <w:rsid w:val="00202B2E"/>
    <w:rsid w:val="00234865"/>
    <w:rsid w:val="00261DAA"/>
    <w:rsid w:val="002716E8"/>
    <w:rsid w:val="002A4667"/>
    <w:rsid w:val="002E514A"/>
    <w:rsid w:val="00315893"/>
    <w:rsid w:val="00372B21"/>
    <w:rsid w:val="003B3541"/>
    <w:rsid w:val="003E2B0E"/>
    <w:rsid w:val="00400319"/>
    <w:rsid w:val="00453296"/>
    <w:rsid w:val="00465449"/>
    <w:rsid w:val="00474A70"/>
    <w:rsid w:val="00481F39"/>
    <w:rsid w:val="004A52DA"/>
    <w:rsid w:val="004B6937"/>
    <w:rsid w:val="00503F22"/>
    <w:rsid w:val="00573C0F"/>
    <w:rsid w:val="005B16D5"/>
    <w:rsid w:val="005E2186"/>
    <w:rsid w:val="005F1363"/>
    <w:rsid w:val="00645EAC"/>
    <w:rsid w:val="00650AE9"/>
    <w:rsid w:val="00660BE2"/>
    <w:rsid w:val="006705C9"/>
    <w:rsid w:val="006C7D63"/>
    <w:rsid w:val="006D39E2"/>
    <w:rsid w:val="007100B5"/>
    <w:rsid w:val="00717520"/>
    <w:rsid w:val="00742755"/>
    <w:rsid w:val="007B22AB"/>
    <w:rsid w:val="007C53F3"/>
    <w:rsid w:val="007E4F13"/>
    <w:rsid w:val="00817FB7"/>
    <w:rsid w:val="00833257"/>
    <w:rsid w:val="0088086D"/>
    <w:rsid w:val="008D413D"/>
    <w:rsid w:val="00945F6A"/>
    <w:rsid w:val="00951A41"/>
    <w:rsid w:val="009C15FC"/>
    <w:rsid w:val="00AC67C8"/>
    <w:rsid w:val="00AD7CFD"/>
    <w:rsid w:val="00B259CC"/>
    <w:rsid w:val="00B50017"/>
    <w:rsid w:val="00BA1938"/>
    <w:rsid w:val="00BB4BEC"/>
    <w:rsid w:val="00BC0976"/>
    <w:rsid w:val="00C30EBD"/>
    <w:rsid w:val="00C44B5C"/>
    <w:rsid w:val="00C569C0"/>
    <w:rsid w:val="00CD2425"/>
    <w:rsid w:val="00CE1619"/>
    <w:rsid w:val="00D866D6"/>
    <w:rsid w:val="00D9534C"/>
    <w:rsid w:val="00E25869"/>
    <w:rsid w:val="00E31A0D"/>
    <w:rsid w:val="00E52CCC"/>
    <w:rsid w:val="00E83606"/>
    <w:rsid w:val="00E858AF"/>
    <w:rsid w:val="00E967D9"/>
    <w:rsid w:val="00E96963"/>
    <w:rsid w:val="00EA0D06"/>
    <w:rsid w:val="00EA76EC"/>
    <w:rsid w:val="00ED2C6E"/>
    <w:rsid w:val="00EE2E45"/>
    <w:rsid w:val="00F109B8"/>
    <w:rsid w:val="00F267FE"/>
    <w:rsid w:val="00F33307"/>
    <w:rsid w:val="00F44AB2"/>
    <w:rsid w:val="00F603C4"/>
    <w:rsid w:val="00F666CF"/>
    <w:rsid w:val="00F80CCE"/>
    <w:rsid w:val="00F839A7"/>
    <w:rsid w:val="00FC736A"/>
    <w:rsid w:val="00FF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1D191D"/>
  <w15:chartTrackingRefBased/>
  <w15:docId w15:val="{FC10B1F9-6796-490E-81D5-91117FAC1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2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2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B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2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B21"/>
  </w:style>
  <w:style w:type="paragraph" w:styleId="Footer">
    <w:name w:val="footer"/>
    <w:basedOn w:val="Normal"/>
    <w:link w:val="FooterChar"/>
    <w:uiPriority w:val="99"/>
    <w:unhideWhenUsed/>
    <w:rsid w:val="00372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B21"/>
  </w:style>
  <w:style w:type="paragraph" w:styleId="Bibliography">
    <w:name w:val="Bibliography"/>
    <w:basedOn w:val="Normal"/>
    <w:next w:val="Normal"/>
    <w:uiPriority w:val="37"/>
    <w:unhideWhenUsed/>
    <w:rsid w:val="00072A2F"/>
  </w:style>
  <w:style w:type="paragraph" w:styleId="NormalWeb">
    <w:name w:val="Normal (Web)"/>
    <w:basedOn w:val="Normal"/>
    <w:uiPriority w:val="99"/>
    <w:semiHidden/>
    <w:unhideWhenUsed/>
    <w:rsid w:val="00072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25869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2586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25869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B22A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51A41"/>
    <w:pPr>
      <w:spacing w:after="100"/>
      <w:ind w:left="48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C30EB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rpa\Desktop\Year%202\Mobile%20Application%20Development\APA%20Template%20Paperdoc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Unknd</b:Tag>
    <b:SourceType>InternetSite</b:SourceType>
    <b:Guid>{D9F5436A-6F90-4F30-819E-7C7FA1052D00}</b:Guid>
    <b:Title>How to Manage Conflict in the Workplace</b:Title>
    <b:InternetSiteTitle>brightspace.com</b:InternetSiteTitle>
    <b:Year>2025</b:Year>
    <b:Month>05</b:Month>
    <b:Day>14</b:Day>
    <b:URL>https://nscconline.brightspace.com/d2l/le/content/345573/viewContent/5611011/View</b:URL>
    <b:Author>
      <b:Author>
        <b:NameList>
          <b:Person>
            <b:Last>Thibodeau</b:Last>
            <b:First>Doug</b:First>
          </b:Person>
        </b:NameList>
      </b:Author>
    </b:Author>
    <b:RefOrder>1</b:RefOrder>
  </b:Source>
  <b:Source>
    <b:Tag>Civ19</b:Tag>
    <b:SourceType>InternetSite</b:SourceType>
    <b:Guid>{F68B3BEC-2F05-4B69-8D54-02710545DFAB}</b:Guid>
    <b:Title>How to Manage Conflict in the Workplace</b:Title>
    <b:InternetSiteTitle>PsychologyToday.com</b:InternetSiteTitle>
    <b:Year>2019</b:Year>
    <b:Month>02</b:Month>
    <b:Day>4</b:Day>
    <b:URL>https://www.psychologytoday.com/us/blog/turning-point/201902/how-to-manage-conflict-in-the-workplace</b:URL>
    <b:Author>
      <b:Author>
        <b:NameList>
          <b:Person>
            <b:Last>Civico</b:Last>
            <b:First>Aido</b:First>
          </b:Person>
        </b:NameList>
      </b:Author>
    </b:Author>
    <b:RefOrder>2</b:RefOrder>
  </b:Source>
  <b:Source>
    <b:Tag>Arm19</b:Tag>
    <b:SourceType>Book</b:SourceType>
    <b:Guid>{8C4CFB52-E11E-4800-B9FF-F0B414445862}</b:Guid>
    <b:Title>ORGB Third Canadian Edition</b:Title>
    <b:City>Toronto,Ontario</b:City>
    <b:Year>2019</b:Year>
    <b:Author>
      <b:Author>
        <b:NameList>
          <b:Person>
            <b:Last>Armstrong</b:Last>
            <b:First>Ann.</b:First>
            <b:Middle>&amp; Condie, Joan. &amp; Nelson, Debra. &amp; Quick, James.&amp; Roubecas, Chris</b:Middle>
          </b:Person>
        </b:NameList>
      </b:Author>
    </b:Author>
    <b:Publisher>Cengage Learning</b:Publisher>
    <b:RefOrder>3</b:RefOrder>
  </b:Source>
</b:Sources>
</file>

<file path=customXml/itemProps1.xml><?xml version="1.0" encoding="utf-8"?>
<ds:datastoreItem xmlns:ds="http://schemas.openxmlformats.org/officeDocument/2006/customXml" ds:itemID="{1341CD25-60F7-4E74-B946-E1B9D47AB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APA Template Paperdocx.dotx</Template>
  <TotalTime>34</TotalTime>
  <Pages>12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jerpa</dc:creator>
  <cp:keywords/>
  <dc:description/>
  <cp:lastModifiedBy>jerparuch@gmail.com</cp:lastModifiedBy>
  <cp:revision>2</cp:revision>
  <cp:lastPrinted>2025-12-04T21:29:00Z</cp:lastPrinted>
  <dcterms:created xsi:type="dcterms:W3CDTF">2025-12-10T18:43:00Z</dcterms:created>
  <dcterms:modified xsi:type="dcterms:W3CDTF">2025-12-10T18:43:00Z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f2381ae4-5fb9-42f2-a47d-74eaa59feadc</vt:lpwstr>
  </property>
</Properties>
</file>